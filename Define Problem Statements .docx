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9079"/>
        </w:tabs>
        <w:ind w:left="19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962" cy="572071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3962" cy="57207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6314" cy="40462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>
      <w:pPr>
        <w:pStyle w:val="15"/>
        <w:spacing w:before="88"/>
        <w:rPr>
          <w:b/>
          <w:sz w:val="20"/>
        </w:rPr>
      </w:pPr>
    </w:p>
    <w:tbl>
      <w:tblPr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>
        <w:trPr>
          <w:trHeight w:val="479"/>
        </w:trPr>
        <w:tc>
          <w:tcPr>
            <w:tcW w:w="4500" w:type="dxa"/>
          </w:tcPr>
          <w:p>
            <w:pPr>
              <w:pStyle w:val="17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>
            <w:pPr>
              <w:pStyle w:val="17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17 JUlY 2026</w:t>
            </w:r>
          </w:p>
        </w:tc>
      </w:tr>
      <w:tr>
        <w:trPr>
          <w:trHeight w:val="479"/>
        </w:trPr>
        <w:tc>
          <w:tcPr>
            <w:tcW w:w="4500" w:type="dxa"/>
          </w:tcPr>
          <w:p>
            <w:pPr>
              <w:pStyle w:val="17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>
            <w:pPr>
              <w:pStyle w:val="17"/>
              <w:spacing w:before="108"/>
              <w:ind w:left="244"/>
              <w:rPr>
                <w:sz w:val="24"/>
              </w:rPr>
            </w:pPr>
            <w:r>
              <w:rPr>
                <w:sz w:val="24"/>
              </w:rPr>
              <w:t>SWTID-2026-9184</w:t>
            </w:r>
            <w:bookmarkStart w:id="0" w:name="_GoBack"/>
            <w:bookmarkEnd w:id="0"/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pStyle w:val="17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>
            <w:pPr>
              <w:pStyle w:val="17"/>
              <w:spacing w:before="110"/>
              <w:ind w:left="244"/>
              <w:rPr>
                <w:sz w:val="24"/>
              </w:rPr>
            </w:pPr>
            <w:r>
              <w:t>Credit Card Approval Prediction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pStyle w:val="17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>
            <w:pPr>
              <w:pStyle w:val="17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>
      <w:pPr>
        <w:pStyle w:val="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>
      <w:pPr>
        <w:pStyle w:val="15"/>
        <w:spacing w:before="91"/>
      </w:pPr>
      <w:r>
        <w:t>Many customers face delays and uncertainty during the credit card approval process because banks manually evaluate multiple applicant details. This project uses Machine Learning to predict whether a credit card application is likely to be approved based on applicant information, helping users get faster insights while assisting financial institutions in making quicker and more consistent decisions.</w:t>
      </w:r>
    </w:p>
    <w:p>
      <w:pPr>
        <w:pStyle w:val="2"/>
      </w:pPr>
    </w:p>
    <w:p>
      <w:pPr>
        <w:pStyle w:val="15"/>
        <w:spacing w:before="6"/>
        <w:rPr>
          <w:b/>
          <w:sz w:val="18"/>
        </w:rPr>
      </w:pPr>
    </w:p>
    <w:sectPr>
      <w:footerReference w:type="default" r:id="rId2"/>
      <w:type w:val="continuous"/>
      <w:pgSz w:w="11920" w:h="16840"/>
      <w:pgMar w:top="180" w:right="283" w:bottom="7780" w:left="566" w:header="0" w:footer="759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4" behindDoc="0" locked="0" layoutInCell="1" hidden="0" allowOverlap="1">
              <wp:simplePos x="0" y="0"/>
              <wp:positionH relativeFrom="page">
                <wp:posOffset>539750</wp:posOffset>
              </wp:positionH>
              <wp:positionV relativeFrom="page">
                <wp:posOffset>4031615</wp:posOffset>
              </wp:positionV>
              <wp:extent cx="6032500" cy="1332865"/>
              <wp:effectExtent l="0" t="0" r="0" b="0"/>
              <wp:wrapNone/>
              <wp:docPr id="1" name="文本框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032500" cy="133286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2">
                      <w:txbxContent>
                        <w:tbl>
                          <w:tblPr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17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17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17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17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17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17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17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pacing w:val="-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Ps-1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17"/>
                                  <w:spacing w:line="252" w:lineRule="auto"/>
                                  <w:ind w:left="325"/>
                                  <w:rPr>
                                    <w:b/>
                                  </w:rPr>
                                </w:pPr>
                                <w:r>
                                  <w:t>A customer applying for a credit card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17"/>
                                  <w:ind w:left="0" w:right="177"/>
                                  <w:rPr>
                                    <w:b/>
                                  </w:rPr>
                                </w:pPr>
                                <w:r>
                                  <w:t>Get my credit card approved quickly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17"/>
                                  <w:ind w:left="140"/>
                                  <w:jc w:val="center"/>
                                  <w:rPr>
                                    <w:b/>
                                    <w:spacing w:val="-5"/>
                                  </w:rPr>
                                </w:pPr>
                                <w:r>
                                  <w:t>The approval process is slow and manual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17"/>
                                  <w:ind w:left="0"/>
                                  <w:rPr>
                                    <w:b/>
                                    <w:spacing w:val="-2"/>
                                  </w:rPr>
                                </w:pPr>
                                <w:r>
                                  <w:t>Banks need to verify many customer details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17"/>
                                  <w:ind w:left="0" w:right="170"/>
                                  <w:rPr>
                                    <w:b/>
                                  </w:rPr>
                                </w:pPr>
                                <w:r>
                                  <w:t>Frustrated and uncertain about approval</w:t>
                                </w:r>
                              </w:p>
                            </w:tc>
                          </w:tr>
                          <w:tr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17"/>
                                  <w:spacing w:before="119"/>
                                </w:pPr>
                                <w:r>
                                  <w:rPr>
                                    <w:spacing w:val="-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17"/>
                                  <w:spacing w:before="119" w:line="276" w:lineRule="auto"/>
                                  <w:ind w:left="104"/>
                                </w:pPr>
                                <w:r>
                                  <w:t>A customer applying for a credit card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17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 xml:space="preserve">Get my credit card approved 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17"/>
                                  <w:spacing w:before="119" w:line="276" w:lineRule="auto"/>
                                  <w:ind w:left="94" w:right="117"/>
                                </w:pPr>
                                <w:r>
                                  <w:t>The approval process is slow and manual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17"/>
                                  <w:spacing w:before="119" w:line="276" w:lineRule="auto"/>
                                  <w:ind w:left="99" w:right="151"/>
                                  <w:jc w:val="both"/>
                                </w:pPr>
                                <w:r>
                                  <w:t>Banks need verify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17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Frustrated and uncertain approval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15"/>
                          </w:pP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3" o:spid="_x0000_s3" filled="f" stroked="f" strokeweight="1.0pt" style="position:absolute;&#10;margin-left:42.5pt;&#10;margin-top:317.45pt;&#10;width:474.99997pt;&#10;height:104.95002pt;&#10;z-index:14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50" inset="0mm,0mm,0mm,0mm" o:insetmode="custom" style="layout-flow:horizontal;&#10;v-text-anchor:top;">
                <w:txbxContent>
                  <w:tbl>
                    <w:tblPr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17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17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17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17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17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17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17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pacing w:val="-2"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Ps-1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17"/>
                            <w:spacing w:line="252" w:lineRule="auto"/>
                            <w:ind w:left="325"/>
                            <w:rPr>
                              <w:b/>
                            </w:rPr>
                          </w:pPr>
                          <w:r>
                            <w:t>A customer applying for a credit card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17"/>
                            <w:ind w:left="0" w:right="177"/>
                            <w:rPr>
                              <w:b/>
                            </w:rPr>
                          </w:pPr>
                          <w:r>
                            <w:t>Get my credit card approved quickly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17"/>
                            <w:ind w:left="140"/>
                            <w:jc w:val="center"/>
                            <w:rPr>
                              <w:b/>
                              <w:spacing w:val="-5"/>
                            </w:rPr>
                          </w:pPr>
                          <w:r>
                            <w:t>The approval process is slow and manual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17"/>
                            <w:ind w:left="0"/>
                            <w:rPr>
                              <w:b/>
                              <w:spacing w:val="-2"/>
                            </w:rPr>
                          </w:pPr>
                          <w:r>
                            <w:t>Banks need to verify many customer details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17"/>
                            <w:ind w:left="0" w:right="170"/>
                            <w:rPr>
                              <w:b/>
                            </w:rPr>
                          </w:pPr>
                          <w:r>
                            <w:t>Frustrated and uncertain about approval</w:t>
                          </w:r>
                        </w:p>
                      </w:tc>
                    </w:tr>
                    <w:tr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17"/>
                            <w:spacing w:before="119"/>
                          </w:pPr>
                          <w:r>
                            <w:rPr>
                              <w:spacing w:val="-2"/>
                            </w:rPr>
                            <w:t>PS-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17"/>
                            <w:spacing w:before="119" w:line="276" w:lineRule="auto"/>
                            <w:ind w:left="104"/>
                          </w:pPr>
                          <w:r>
                            <w:t>A customer applying for a credit card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17"/>
                            <w:spacing w:before="119" w:line="276" w:lineRule="auto"/>
                            <w:ind w:left="109" w:right="183"/>
                          </w:pPr>
                          <w:r>
                            <w:t xml:space="preserve">Get my credit card approved 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17"/>
                            <w:spacing w:before="119" w:line="276" w:lineRule="auto"/>
                            <w:ind w:left="94" w:right="117"/>
                          </w:pPr>
                          <w:r>
                            <w:t>The approval process is slow and manual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17"/>
                            <w:spacing w:before="119" w:line="276" w:lineRule="auto"/>
                            <w:ind w:left="99" w:right="151"/>
                            <w:jc w:val="both"/>
                          </w:pPr>
                          <w:r>
                            <w:t>Banks need verify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17"/>
                            <w:spacing w:before="119" w:line="276" w:lineRule="auto"/>
                            <w:ind w:left="104" w:right="177"/>
                          </w:pPr>
                          <w:r>
                            <w:t>Frustrated and uncertain approval</w:t>
                          </w:r>
                        </w:p>
                      </w:tc>
                    </w:tr>
                  </w:tbl>
                  <w:p>
                    <w:pPr>
                      <w:pStyle w:val="15"/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7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ind w:left="889"/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103"/>
      <w:ind w:left="229"/>
    </w:pPr>
  </w:style>
  <w:style w:type="paragraph" w:styleId="18">
    <w:name w:val="header"/>
    <w:basedOn w:val="0"/>
    <w:pPr>
      <w:tabs>
        <w:tab w:val="center" w:pos="4513"/>
        <w:tab w:val="right" w:pos="9026"/>
      </w:tabs>
    </w:pPr>
  </w:style>
  <w:style w:type="paragraph" w:styleId="19">
    <w:name w:val="footer"/>
    <w:basedOn w:val="0"/>
    <w:pPr>
      <w:tabs>
        <w:tab w:val="center" w:pos="4513"/>
        <w:tab w:val="right" w:pos="902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22</TotalTime>
  <Application>Yozo_Office</Application>
  <Pages>1</Pages>
  <Words>85</Words>
  <Characters>533</Characters>
  <Lines>17</Lines>
  <Paragraphs>11</Paragraphs>
  <CharactersWithSpaces>608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Define Problem Statements Template</dc:title>
  <cp:lastModifiedBy>vivo user</cp:lastModifiedBy>
  <cp:revision>4</cp:revision>
  <dcterms:created xsi:type="dcterms:W3CDTF">2026-07-01T13:37:00Z</dcterms:created>
  <dcterms:modified xsi:type="dcterms:W3CDTF">2026-07-17T06:46:51Z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